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80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630"/>
        <w:gridCol w:w="3150"/>
        <w:gridCol w:w="423"/>
        <w:gridCol w:w="6607"/>
      </w:tblGrid>
      <w:tr w:rsidR="003D1B71" w14:paraId="1A8E4549" w14:textId="77777777" w:rsidTr="003C6CDF">
        <w:trPr>
          <w:trHeight w:val="2112"/>
        </w:trPr>
        <w:tc>
          <w:tcPr>
            <w:tcW w:w="4050" w:type="dxa"/>
            <w:gridSpan w:val="3"/>
            <w:vMerge w:val="restart"/>
            <w:tcBorders>
              <w:bottom w:val="nil"/>
            </w:tcBorders>
          </w:tcPr>
          <w:p w14:paraId="2971B32D" w14:textId="77777777" w:rsidR="003D1B71" w:rsidRDefault="003D1B71" w:rsidP="003D1B71">
            <w:pPr>
              <w:pStyle w:val="BodyText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54879120" wp14:editId="0D8046C8">
                      <wp:extent cx="1983260" cy="1974714"/>
                      <wp:effectExtent l="19050" t="19050" r="36195" b="45085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3260" cy="1974714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0"/>
                                <a:srcRect/>
                                <a:stretch>
                                  <a:fillRect b="-434"/>
                                </a:stretch>
                              </a:blipFill>
                              <a:ln w="5715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16C5A2B" w14:textId="77777777" w:rsidR="00DC3F0A" w:rsidRDefault="00DC3F0A" w:rsidP="00DC3F0A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oval w14:anchorId="54879120" id="Oval 3" o:spid="_x0000_s1026" style="width:156.15pt;height:155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" strokecolor="#44546a [3215]" strokeweight="4.5pt">
                      <v:fill r:id="rId11" o:title="" recolor="t" rotate="t" type="frame"/>
                      <v:stroke joinstyle="miter"/>
                      <v:textbox>
                        <w:txbxContent>
                          <w:p w14:paraId="116C5A2B" w14:textId="77777777" w:rsidR="00DC3F0A" w:rsidRDefault="00DC3F0A" w:rsidP="00DC3F0A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09F38557" w14:textId="77777777" w:rsidR="003D1B71" w:rsidRPr="0056708E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5E4F12BA" w14:textId="0BBA4564" w:rsidR="003D1B71" w:rsidRPr="00310F17" w:rsidRDefault="0067422C" w:rsidP="00310F17">
            <w:pPr>
              <w:pStyle w:val="Title"/>
            </w:pPr>
            <w:r>
              <w:t>Renzo</w:t>
            </w:r>
            <w:r w:rsidR="003D1B71" w:rsidRPr="00310F17">
              <w:br/>
            </w:r>
            <w:r>
              <w:t>Lopez</w:t>
            </w:r>
          </w:p>
        </w:tc>
      </w:tr>
      <w:tr w:rsidR="003D1B71" w14:paraId="2018F4C3" w14:textId="77777777" w:rsidTr="003C6CDF">
        <w:trPr>
          <w:trHeight w:val="1589"/>
        </w:trPr>
        <w:tc>
          <w:tcPr>
            <w:tcW w:w="4050" w:type="dxa"/>
            <w:gridSpan w:val="3"/>
            <w:vMerge/>
            <w:tcBorders>
              <w:bottom w:val="nil"/>
            </w:tcBorders>
          </w:tcPr>
          <w:p w14:paraId="5F04C195" w14:textId="77777777" w:rsidR="003D1B71" w:rsidRDefault="003D1B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14:paraId="5483569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="Calibri" w:hAnsi="Calibri" w:cs="Calibri"/>
                <w:color w:val="0072C7"/>
              </w:rPr>
              <w:id w:val="1196195576"/>
              <w:placeholder>
                <w:docPart w:val="DFD9B6C25C1E4E6ABF15900B83DFC999"/>
              </w:placeholder>
              <w:temporary/>
              <w:showingPlcHdr/>
              <w15:appearance w15:val="hidden"/>
            </w:sdtPr>
            <w:sdtContent>
              <w:p w14:paraId="4D9D69B8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Experience</w:t>
                </w:r>
              </w:p>
            </w:sdtContent>
          </w:sdt>
          <w:p w14:paraId="3AEDED76" w14:textId="45D4B889" w:rsidR="003D1B71" w:rsidRPr="00740017" w:rsidRDefault="000D7011" w:rsidP="00AC6C7E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-No experience.</w:t>
            </w:r>
          </w:p>
          <w:sdt>
            <w:sdtPr>
              <w:rPr>
                <w:rFonts w:ascii="Calibri" w:hAnsi="Calibri" w:cs="Calibri"/>
                <w:color w:val="0072C7"/>
              </w:rPr>
              <w:id w:val="-1554227259"/>
              <w:placeholder>
                <w:docPart w:val="63BC19F5A3A5410093160F1AA73093BE"/>
              </w:placeholder>
              <w:temporary/>
              <w:showingPlcHdr/>
              <w15:appearance w15:val="hidden"/>
            </w:sdtPr>
            <w:sdtContent>
              <w:p w14:paraId="54BBAC32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Education</w:t>
                </w:r>
              </w:p>
            </w:sdtContent>
          </w:sdt>
          <w:p w14:paraId="3EC9DC52" w14:textId="77777777" w:rsidR="003D1B71" w:rsidRPr="00740017" w:rsidRDefault="00000000" w:rsidP="00353B60">
            <w:pPr>
              <w:pStyle w:val="SchoolName"/>
            </w:pPr>
            <w:sdt>
              <w:sdtPr>
                <w:id w:val="245614494"/>
                <w:placeholder>
                  <w:docPart w:val="9B7CEE6351F8432F9C0C556A5D18D024"/>
                </w:placeholder>
                <w:temporary/>
                <w:showingPlcHdr/>
                <w15:appearance w15:val="hidden"/>
              </w:sdtPr>
              <w:sdtContent>
                <w:r w:rsidR="003D1B71" w:rsidRPr="00740017">
                  <w:t>[School Name]</w:t>
                </w:r>
              </w:sdtContent>
            </w:sdt>
            <w:r w:rsidR="003D1B71" w:rsidRPr="00740017">
              <w:t xml:space="preserve">, </w:t>
            </w:r>
            <w:sdt>
              <w:sdtPr>
                <w:id w:val="141007519"/>
                <w:placeholder>
                  <w:docPart w:val="53A5364057114E26B1C68F2BEFA9F20A"/>
                </w:placeholder>
                <w:temporary/>
                <w:showingPlcHdr/>
                <w15:appearance w15:val="hidden"/>
              </w:sdtPr>
              <w:sdtContent>
                <w:r w:rsidR="003D1B71" w:rsidRPr="00353B60">
                  <w:t>[City, State]</w:t>
                </w:r>
              </w:sdtContent>
            </w:sdt>
          </w:p>
          <w:sdt>
            <w:sdtPr>
              <w:rPr>
                <w:rFonts w:ascii="Calibri" w:hAnsi="Calibri" w:cs="Calibri"/>
              </w:rPr>
              <w:id w:val="-1240391264"/>
              <w:placeholder>
                <w:docPart w:val="92DB512BC7674220B1C69C6BC1E0FE5C"/>
              </w:placeholder>
              <w:temporary/>
              <w:showingPlcHdr/>
              <w15:appearance w15:val="hidden"/>
            </w:sdtPr>
            <w:sdtContent>
              <w:p w14:paraId="61160DAE" w14:textId="77777777" w:rsidR="003D1B71" w:rsidRPr="00740017" w:rsidRDefault="003D1B71" w:rsidP="00AC6C7E">
                <w:pPr>
                  <w:pStyle w:val="ListBullet"/>
                  <w:rPr>
                    <w:rFonts w:ascii="Calibri" w:hAnsi="Calibri" w:cs="Calibri"/>
                  </w:rPr>
                </w:pPr>
                <w:r w:rsidRPr="00740017">
                  <w:rPr>
                    <w:rFonts w:ascii="Calibri" w:hAnsi="Calibri" w:cs="Calibri"/>
                  </w:rPr>
                  <w:t>[You might want to include your GPA here and a brief summary of relevant coursework, awards, and honors.]</w:t>
                </w:r>
              </w:p>
            </w:sdtContent>
          </w:sdt>
          <w:sdt>
            <w:sdtPr>
              <w:rPr>
                <w:rFonts w:ascii="Calibri" w:hAnsi="Calibri" w:cs="Calibri"/>
                <w:color w:val="0072C7"/>
              </w:rPr>
              <w:id w:val="-1730222568"/>
              <w:placeholder>
                <w:docPart w:val="44B74AF8F7374484B4FB071070A30581"/>
              </w:placeholder>
              <w:temporary/>
              <w:showingPlcHdr/>
              <w15:appearance w15:val="hidden"/>
            </w:sdtPr>
            <w:sdtContent>
              <w:p w14:paraId="2617A886" w14:textId="77777777" w:rsidR="003D1B71" w:rsidRPr="00E572D6" w:rsidRDefault="003D1B71" w:rsidP="00AC6C7E">
                <w:pPr>
                  <w:pStyle w:val="Heading2"/>
                  <w:rPr>
                    <w:rFonts w:ascii="Calibri" w:hAnsi="Calibri" w:cs="Calibri"/>
                    <w:color w:val="0072C7"/>
                  </w:rPr>
                </w:pPr>
                <w:r w:rsidRPr="00AC6C7E">
                  <w:t>Communication</w:t>
                </w:r>
              </w:p>
            </w:sdtContent>
          </w:sdt>
          <w:sdt>
            <w:sdtPr>
              <w:rPr>
                <w:rFonts w:ascii="Calibri" w:hAnsi="Calibri" w:cs="Calibri"/>
              </w:rPr>
              <w:id w:val="1048178819"/>
              <w:placeholder>
                <w:docPart w:val="BF33123D28BF46639911BB361A9FA81B"/>
              </w:placeholder>
              <w:temporary/>
              <w:showingPlcHdr/>
              <w15:appearance w15:val="hidden"/>
            </w:sdtPr>
            <w:sdtContent>
              <w:p w14:paraId="74A8EE20" w14:textId="77777777" w:rsidR="003D1B71" w:rsidRPr="00740017" w:rsidRDefault="007B3C81" w:rsidP="00AC6C7E">
                <w:pPr>
                  <w:rPr>
                    <w:rFonts w:ascii="Calibri" w:hAnsi="Calibri" w:cs="Calibri"/>
                  </w:rPr>
                </w:pPr>
                <w:r w:rsidRPr="007B3C81">
                  <w:rPr>
                    <w:rFonts w:ascii="Calibri" w:hAnsi="Calibri" w:cs="Calibri"/>
                  </w:rPr>
                  <w:t>[Want to put your own image in the circle?  It is easy!  Select the image and do a right mouse click.  Select “Fill” from the shortcut menu.  Choose Picture… from the list.  Navigate your computer to get the appropriate picture.  Click okay to insert your selected image.]</w:t>
                </w:r>
              </w:p>
            </w:sdtContent>
          </w:sdt>
          <w:p w14:paraId="0FC42C7A" w14:textId="4E2468B8"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73EAF8B1" w14:textId="48272006" w:rsidR="003D1B71" w:rsidRPr="00740017" w:rsidRDefault="003D1B71" w:rsidP="00AC6C7E">
            <w:pPr>
              <w:rPr>
                <w:rFonts w:ascii="Calibri" w:hAnsi="Calibri" w:cs="Calibri"/>
              </w:rPr>
            </w:pPr>
          </w:p>
          <w:p w14:paraId="18539D3B" w14:textId="3D7317F9" w:rsidR="003D1B71" w:rsidRPr="00E572D6" w:rsidRDefault="003D1B71" w:rsidP="00AC6C7E">
            <w:pPr>
              <w:pStyle w:val="Heading2"/>
              <w:rPr>
                <w:rFonts w:ascii="Calibri" w:hAnsi="Calibri" w:cs="Calibri"/>
                <w:color w:val="0072C7"/>
              </w:rPr>
            </w:pPr>
          </w:p>
          <w:p w14:paraId="15D67371" w14:textId="77777777" w:rsidR="003D1B71" w:rsidRDefault="003D1B71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2318109C" w14:textId="77777777" w:rsidR="0088401E" w:rsidRDefault="0088401E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16A8F726" w14:textId="77777777" w:rsidR="0088401E" w:rsidRDefault="0088401E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  <w:p w14:paraId="5AC3AEE2" w14:textId="57224FC2" w:rsidR="0088401E" w:rsidRPr="0056708E" w:rsidRDefault="0088401E" w:rsidP="00AC6C7E">
            <w:pPr>
              <w:rPr>
                <w:rFonts w:ascii="Calibri" w:hAnsi="Calibri" w:cs="Calibri"/>
                <w:sz w:val="24"/>
                <w:szCs w:val="24"/>
              </w:rPr>
            </w:pPr>
          </w:p>
        </w:tc>
      </w:tr>
      <w:tr w:rsidR="003D1B71" w14:paraId="0A55019C" w14:textId="77777777" w:rsidTr="003C6CDF">
        <w:trPr>
          <w:trHeight w:val="1164"/>
        </w:trPr>
        <w:tc>
          <w:tcPr>
            <w:tcW w:w="270" w:type="dxa"/>
          </w:tcPr>
          <w:p w14:paraId="78729C73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3780" w:type="dxa"/>
            <w:gridSpan w:val="2"/>
          </w:tcPr>
          <w:p w14:paraId="5FE8F025" w14:textId="77777777" w:rsidR="003D1B71" w:rsidRPr="0056708E" w:rsidRDefault="003D1B71">
            <w:pPr>
              <w:pStyle w:val="BodyText"/>
              <w:kinsoku w:val="0"/>
              <w:overflowPunct w:val="0"/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423" w:type="dxa"/>
            <w:vMerge/>
          </w:tcPr>
          <w:p w14:paraId="0651ABC3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06371609" w14:textId="77777777" w:rsidR="003D1B71" w:rsidRPr="00590471" w:rsidRDefault="003D1B71" w:rsidP="00222466"/>
        </w:tc>
      </w:tr>
      <w:tr w:rsidR="003D1B71" w14:paraId="2C2FBF07" w14:textId="77777777" w:rsidTr="003C6CDF">
        <w:trPr>
          <w:trHeight w:val="543"/>
        </w:trPr>
        <w:tc>
          <w:tcPr>
            <w:tcW w:w="270" w:type="dxa"/>
          </w:tcPr>
          <w:p w14:paraId="7A2B62D5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D7B892D" w14:textId="77777777" w:rsidR="003D1B71" w:rsidRPr="00376291" w:rsidRDefault="003D1B71" w:rsidP="006D79A8">
            <w:pPr>
              <w:pStyle w:val="Information"/>
              <w:jc w:val="center"/>
              <w:rPr>
                <w:rStyle w:val="Strong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1EDF7A1" wp14:editId="1141A525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71F6767C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3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50" w:type="dxa"/>
            <w:vAlign w:val="center"/>
          </w:tcPr>
          <w:p w14:paraId="374A70AB" w14:textId="72DE8628" w:rsidR="003D1B71" w:rsidRPr="003C6CDF" w:rsidRDefault="0067422C" w:rsidP="00380FD1">
            <w:pPr>
              <w:pStyle w:val="Information"/>
              <w:rPr>
                <w:sz w:val="22"/>
                <w:szCs w:val="18"/>
              </w:rPr>
            </w:pPr>
            <w:proofErr w:type="spellStart"/>
            <w:r w:rsidRPr="003C6CDF">
              <w:rPr>
                <w:sz w:val="22"/>
                <w:szCs w:val="18"/>
              </w:rPr>
              <w:t>Looban</w:t>
            </w:r>
            <w:proofErr w:type="spellEnd"/>
            <w:r w:rsidRPr="003C6CDF">
              <w:rPr>
                <w:sz w:val="22"/>
                <w:szCs w:val="18"/>
              </w:rPr>
              <w:t xml:space="preserve"> Ilaya St. </w:t>
            </w:r>
            <w:proofErr w:type="spellStart"/>
            <w:r w:rsidRPr="003C6CDF">
              <w:rPr>
                <w:sz w:val="22"/>
                <w:szCs w:val="18"/>
              </w:rPr>
              <w:t>Brgy</w:t>
            </w:r>
            <w:proofErr w:type="spellEnd"/>
            <w:r w:rsidRPr="003C6CDF">
              <w:rPr>
                <w:sz w:val="22"/>
                <w:szCs w:val="18"/>
              </w:rPr>
              <w:t xml:space="preserve">. </w:t>
            </w:r>
            <w:proofErr w:type="spellStart"/>
            <w:r w:rsidRPr="003C6CDF">
              <w:rPr>
                <w:sz w:val="22"/>
                <w:szCs w:val="18"/>
              </w:rPr>
              <w:t>Duhat</w:t>
            </w:r>
            <w:proofErr w:type="spellEnd"/>
          </w:p>
          <w:p w14:paraId="3DD12A8F" w14:textId="13CFAAFD" w:rsidR="003D1B71" w:rsidRPr="003C6CDF" w:rsidRDefault="0067422C" w:rsidP="00380FD1">
            <w:pPr>
              <w:pStyle w:val="Information"/>
              <w:rPr>
                <w:sz w:val="22"/>
                <w:szCs w:val="18"/>
              </w:rPr>
            </w:pPr>
            <w:proofErr w:type="spellStart"/>
            <w:r w:rsidRPr="003C6CDF">
              <w:rPr>
                <w:sz w:val="22"/>
                <w:szCs w:val="18"/>
              </w:rPr>
              <w:t>Cavinti</w:t>
            </w:r>
            <w:proofErr w:type="spellEnd"/>
            <w:r w:rsidRPr="003C6CDF">
              <w:rPr>
                <w:sz w:val="22"/>
                <w:szCs w:val="18"/>
              </w:rPr>
              <w:t>, Laguna 4013 Philippines</w:t>
            </w:r>
          </w:p>
        </w:tc>
        <w:tc>
          <w:tcPr>
            <w:tcW w:w="423" w:type="dxa"/>
            <w:vMerge/>
          </w:tcPr>
          <w:p w14:paraId="1C5A9302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9C66C25" w14:textId="77777777" w:rsidR="003D1B71" w:rsidRDefault="003D1B71" w:rsidP="005801E5">
            <w:pPr>
              <w:pStyle w:val="Heading1"/>
            </w:pPr>
          </w:p>
        </w:tc>
      </w:tr>
      <w:tr w:rsidR="003D1B71" w14:paraId="6D6DC663" w14:textId="77777777" w:rsidTr="003C6CDF">
        <w:trPr>
          <w:trHeight w:val="183"/>
        </w:trPr>
        <w:tc>
          <w:tcPr>
            <w:tcW w:w="270" w:type="dxa"/>
          </w:tcPr>
          <w:p w14:paraId="3EC0457C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780" w:type="dxa"/>
            <w:gridSpan w:val="2"/>
            <w:vAlign w:val="center"/>
          </w:tcPr>
          <w:p w14:paraId="71368CFF" w14:textId="77777777" w:rsidR="003D1B71" w:rsidRPr="00376291" w:rsidRDefault="003D1B71" w:rsidP="00222466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54CC0281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188F00C" w14:textId="77777777" w:rsidR="003D1B71" w:rsidRDefault="003D1B71" w:rsidP="005801E5">
            <w:pPr>
              <w:pStyle w:val="Heading1"/>
            </w:pPr>
          </w:p>
        </w:tc>
      </w:tr>
      <w:tr w:rsidR="003D1B71" w14:paraId="1A9BE579" w14:textId="77777777" w:rsidTr="003C6CDF">
        <w:trPr>
          <w:trHeight w:val="624"/>
        </w:trPr>
        <w:tc>
          <w:tcPr>
            <w:tcW w:w="270" w:type="dxa"/>
          </w:tcPr>
          <w:p w14:paraId="2760AF7D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3391B10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E694520" wp14:editId="478D9772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18683A3C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5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50" w:type="dxa"/>
            <w:vAlign w:val="center"/>
          </w:tcPr>
          <w:p w14:paraId="659DD835" w14:textId="77777777" w:rsidR="003D1B71" w:rsidRDefault="0067422C" w:rsidP="00380FD1">
            <w:pPr>
              <w:pStyle w:val="Information"/>
            </w:pPr>
            <w:r>
              <w:t>+63 9451337155 (Globe)</w:t>
            </w:r>
          </w:p>
          <w:p w14:paraId="00D007B0" w14:textId="7106079C" w:rsidR="0067422C" w:rsidRPr="00380FD1" w:rsidRDefault="0067422C" w:rsidP="00380FD1">
            <w:pPr>
              <w:pStyle w:val="Information"/>
            </w:pPr>
            <w:r>
              <w:t>+63 9495642475</w:t>
            </w:r>
            <w:r w:rsidR="003C6CDF">
              <w:t xml:space="preserve"> (Smart)</w:t>
            </w:r>
          </w:p>
        </w:tc>
        <w:tc>
          <w:tcPr>
            <w:tcW w:w="423" w:type="dxa"/>
            <w:vMerge/>
          </w:tcPr>
          <w:p w14:paraId="47C39A5E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3605E12A" w14:textId="77777777" w:rsidR="003D1B71" w:rsidRDefault="003D1B71" w:rsidP="005801E5">
            <w:pPr>
              <w:pStyle w:val="Heading1"/>
            </w:pPr>
          </w:p>
        </w:tc>
      </w:tr>
      <w:tr w:rsidR="003D1B71" w14:paraId="39AE64F1" w14:textId="77777777" w:rsidTr="003C6CDF">
        <w:trPr>
          <w:trHeight w:val="183"/>
        </w:trPr>
        <w:tc>
          <w:tcPr>
            <w:tcW w:w="270" w:type="dxa"/>
          </w:tcPr>
          <w:p w14:paraId="69BF04EF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780" w:type="dxa"/>
            <w:gridSpan w:val="2"/>
            <w:vAlign w:val="center"/>
          </w:tcPr>
          <w:p w14:paraId="602D2495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3EE14737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375CFB6" w14:textId="77777777" w:rsidR="003D1B71" w:rsidRDefault="003D1B71" w:rsidP="005801E5">
            <w:pPr>
              <w:pStyle w:val="Heading1"/>
            </w:pPr>
          </w:p>
        </w:tc>
      </w:tr>
      <w:tr w:rsidR="003D1B71" w14:paraId="2D49A772" w14:textId="77777777" w:rsidTr="003C6CDF">
        <w:trPr>
          <w:trHeight w:val="633"/>
        </w:trPr>
        <w:tc>
          <w:tcPr>
            <w:tcW w:w="270" w:type="dxa"/>
          </w:tcPr>
          <w:p w14:paraId="726333A3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62C0D5FF" w14:textId="77777777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F7BA72" wp14:editId="43B86C93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6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w16du="http://schemas.microsoft.com/office/word/2023/wordml/word16du">
                  <w:pict>
                    <v:group w14:anchorId="31978779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7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150" w:type="dxa"/>
            <w:vAlign w:val="center"/>
          </w:tcPr>
          <w:p w14:paraId="1ADE7320" w14:textId="3FA83D23" w:rsidR="003D1B71" w:rsidRPr="00380FD1" w:rsidRDefault="003C6CDF" w:rsidP="00380FD1">
            <w:pPr>
              <w:pStyle w:val="Information"/>
            </w:pPr>
            <w:r>
              <w:t>renzo09357813687@gmail.com</w:t>
            </w:r>
          </w:p>
        </w:tc>
        <w:tc>
          <w:tcPr>
            <w:tcW w:w="423" w:type="dxa"/>
            <w:vMerge/>
          </w:tcPr>
          <w:p w14:paraId="62F36425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2E55D142" w14:textId="77777777" w:rsidR="003D1B71" w:rsidRDefault="003D1B71" w:rsidP="005801E5">
            <w:pPr>
              <w:pStyle w:val="Heading1"/>
            </w:pPr>
          </w:p>
        </w:tc>
      </w:tr>
      <w:tr w:rsidR="003D1B71" w14:paraId="5517B193" w14:textId="77777777" w:rsidTr="003C6CDF">
        <w:trPr>
          <w:trHeight w:val="174"/>
        </w:trPr>
        <w:tc>
          <w:tcPr>
            <w:tcW w:w="270" w:type="dxa"/>
          </w:tcPr>
          <w:p w14:paraId="7DA98B6A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780" w:type="dxa"/>
            <w:gridSpan w:val="2"/>
            <w:vAlign w:val="center"/>
          </w:tcPr>
          <w:p w14:paraId="6C565AE4" w14:textId="77777777" w:rsidR="003D1B71" w:rsidRPr="00376291" w:rsidRDefault="003D1B71" w:rsidP="00B6466C">
            <w:pPr>
              <w:pStyle w:val="NoSpacing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/>
          </w:tcPr>
          <w:p w14:paraId="47E9C08F" w14:textId="77777777" w:rsidR="003D1B71" w:rsidRDefault="003D1B71" w:rsidP="00590471">
            <w:pPr>
              <w:pStyle w:val="BodyText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6D8CFECB" w14:textId="77777777" w:rsidR="003D1B71" w:rsidRDefault="003D1B71" w:rsidP="005801E5">
            <w:pPr>
              <w:pStyle w:val="Heading1"/>
            </w:pPr>
          </w:p>
        </w:tc>
      </w:tr>
      <w:tr w:rsidR="003D1B71" w14:paraId="6AA307E8" w14:textId="77777777" w:rsidTr="003C6CDF">
        <w:trPr>
          <w:trHeight w:val="633"/>
        </w:trPr>
        <w:tc>
          <w:tcPr>
            <w:tcW w:w="270" w:type="dxa"/>
          </w:tcPr>
          <w:p w14:paraId="090429C0" w14:textId="77777777" w:rsidR="003D1B71" w:rsidRDefault="003D1B71" w:rsidP="006D79A8">
            <w:pPr>
              <w:pStyle w:val="Information"/>
              <w:jc w:val="center"/>
              <w:rPr>
                <w:noProof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FC259F4" w14:textId="6834668D" w:rsidR="003D1B71" w:rsidRPr="00376291" w:rsidRDefault="003D1B71" w:rsidP="006D79A8">
            <w:pPr>
              <w:pStyle w:val="Information"/>
              <w:jc w:val="center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3150" w:type="dxa"/>
            <w:vAlign w:val="center"/>
          </w:tcPr>
          <w:p w14:paraId="5E01D01D" w14:textId="4AA2F240" w:rsidR="003D1B71" w:rsidRPr="00380FD1" w:rsidRDefault="003D1B71" w:rsidP="00380FD1">
            <w:pPr>
              <w:pStyle w:val="Information"/>
            </w:pPr>
          </w:p>
        </w:tc>
        <w:tc>
          <w:tcPr>
            <w:tcW w:w="423" w:type="dxa"/>
            <w:vMerge/>
          </w:tcPr>
          <w:p w14:paraId="0699C6B9" w14:textId="77777777" w:rsidR="003D1B71" w:rsidRDefault="003D1B71" w:rsidP="00A14C79">
            <w:pPr>
              <w:pStyle w:val="Information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/>
          </w:tcPr>
          <w:p w14:paraId="5469670C" w14:textId="77777777" w:rsidR="003D1B71" w:rsidRDefault="003D1B71" w:rsidP="005801E5">
            <w:pPr>
              <w:pStyle w:val="Heading1"/>
            </w:pPr>
          </w:p>
        </w:tc>
      </w:tr>
    </w:tbl>
    <w:p w14:paraId="03E6D6E4" w14:textId="77777777" w:rsidR="0088401E" w:rsidRDefault="0088401E">
      <w:r>
        <w:br w:type="page"/>
      </w:r>
    </w:p>
    <w:tbl>
      <w:tblPr>
        <w:tblW w:w="10657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70"/>
        <w:gridCol w:w="3060"/>
        <w:gridCol w:w="720"/>
        <w:gridCol w:w="6607"/>
      </w:tblGrid>
      <w:tr w:rsidR="003D1B71" w14:paraId="6915ECD2" w14:textId="77777777" w:rsidTr="0088401E">
        <w:trPr>
          <w:trHeight w:val="2448"/>
        </w:trPr>
        <w:tc>
          <w:tcPr>
            <w:tcW w:w="270" w:type="dxa"/>
          </w:tcPr>
          <w:p w14:paraId="0B73333D" w14:textId="07989709" w:rsidR="003D1B71" w:rsidRPr="0056708E" w:rsidRDefault="0067422C" w:rsidP="00222466">
            <w:pPr>
              <w:rPr>
                <w:rFonts w:ascii="Calibri" w:hAnsi="Calibri" w:cs="Calibri"/>
                <w:color w:val="0072C7" w:themeColor="accent2"/>
              </w:rPr>
            </w:pPr>
            <w:r>
              <w:rPr>
                <w:rFonts w:ascii="Calibri" w:hAnsi="Calibri" w:cs="Calibri"/>
                <w:color w:val="0072C7" w:themeColor="accent2"/>
              </w:rPr>
              <w:lastRenderedPageBreak/>
              <w:t xml:space="preserve"> </w:t>
            </w:r>
          </w:p>
        </w:tc>
        <w:tc>
          <w:tcPr>
            <w:tcW w:w="3060" w:type="dxa"/>
          </w:tcPr>
          <w:p w14:paraId="5D816A79" w14:textId="77777777" w:rsidR="003D1B71" w:rsidRPr="0056708E" w:rsidRDefault="003D1B71" w:rsidP="00222466">
            <w:pPr>
              <w:rPr>
                <w:rFonts w:ascii="Calibri" w:hAnsi="Calibri" w:cs="Calibri"/>
                <w:color w:val="0072C7" w:themeColor="accent2"/>
              </w:rPr>
            </w:pPr>
          </w:p>
        </w:tc>
        <w:tc>
          <w:tcPr>
            <w:tcW w:w="720" w:type="dxa"/>
          </w:tcPr>
          <w:p w14:paraId="48DE9074" w14:textId="77777777" w:rsidR="003D1B71" w:rsidRDefault="003D1B71" w:rsidP="00222466"/>
        </w:tc>
        <w:tc>
          <w:tcPr>
            <w:tcW w:w="6607" w:type="dxa"/>
          </w:tcPr>
          <w:p w14:paraId="1D588C95" w14:textId="77777777" w:rsidR="003C6CDF" w:rsidRPr="003C6CDF" w:rsidRDefault="003C6CDF" w:rsidP="003C6CDF"/>
        </w:tc>
      </w:tr>
    </w:tbl>
    <w:p w14:paraId="092B1314" w14:textId="77777777" w:rsidR="007F5B63" w:rsidRPr="00CE1E3D" w:rsidRDefault="007F5B63" w:rsidP="006D79A8">
      <w:pPr>
        <w:pStyle w:val="BodyText"/>
      </w:pPr>
    </w:p>
    <w:sectPr w:rsidR="007F5B63" w:rsidRPr="00CE1E3D" w:rsidSect="003D1B71">
      <w:headerReference w:type="default" r:id="rId18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91B7C" w14:textId="77777777" w:rsidR="002D7898" w:rsidRDefault="002D7898" w:rsidP="00590471">
      <w:r>
        <w:separator/>
      </w:r>
    </w:p>
  </w:endnote>
  <w:endnote w:type="continuationSeparator" w:id="0">
    <w:p w14:paraId="0D20256C" w14:textId="77777777" w:rsidR="002D7898" w:rsidRDefault="002D7898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9935F" w14:textId="77777777" w:rsidR="002D7898" w:rsidRDefault="002D7898" w:rsidP="00590471">
      <w:r>
        <w:separator/>
      </w:r>
    </w:p>
  </w:footnote>
  <w:footnote w:type="continuationSeparator" w:id="0">
    <w:p w14:paraId="57C24D9C" w14:textId="77777777" w:rsidR="002D7898" w:rsidRDefault="002D7898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1031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C3BBA5C" wp14:editId="5541219B">
              <wp:simplePos x="0" y="0"/>
              <wp:positionH relativeFrom="column">
                <wp:posOffset>-1474661</wp:posOffset>
              </wp:positionH>
              <wp:positionV relativeFrom="paragraph">
                <wp:posOffset>-457200</wp:posOffset>
              </wp:positionV>
              <wp:extent cx="8549746" cy="10547991"/>
              <wp:effectExtent l="0" t="0" r="3810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549746" cy="10547991"/>
                        <a:chOff x="136732" y="-228600"/>
                        <a:chExt cx="8549746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136732" y="309215"/>
                          <a:ext cx="4064000" cy="3819525"/>
                          <a:chOff x="136748" y="11665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136748" y="11665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547349" y="508203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group w14:anchorId="5B20DAAB" id="Group 26" o:spid="_x0000_s1026" alt="&quot;&quot;" style="position:absolute;margin-left:-116.1pt;margin-top:-36pt;width:673.2pt;height:830.55pt;z-index:251657216" coordorigin="1367,-2286" coordsize="8549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">
              <v:group id="Group 14" o:spid="_x0000_s1027" style="position:absolute;left:1367;top:3092;width:40640;height:38195" coordorigin="1367,1166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1367;top:1166;width:40645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5473;top:5082;width:32264;height:31838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2006261">
    <w:abstractNumId w:val="1"/>
  </w:num>
  <w:num w:numId="2" w16cid:durableId="75904707">
    <w:abstractNumId w:val="2"/>
  </w:num>
  <w:num w:numId="3" w16cid:durableId="4130908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displayBackgroundShap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22C"/>
    <w:rsid w:val="00060042"/>
    <w:rsid w:val="0008685D"/>
    <w:rsid w:val="00090860"/>
    <w:rsid w:val="000A5E8D"/>
    <w:rsid w:val="000D7011"/>
    <w:rsid w:val="00112FD7"/>
    <w:rsid w:val="00150ABD"/>
    <w:rsid w:val="001946FC"/>
    <w:rsid w:val="00222466"/>
    <w:rsid w:val="0024753C"/>
    <w:rsid w:val="00276026"/>
    <w:rsid w:val="002B4549"/>
    <w:rsid w:val="002D7898"/>
    <w:rsid w:val="00310F17"/>
    <w:rsid w:val="00322A46"/>
    <w:rsid w:val="003326CB"/>
    <w:rsid w:val="00353B60"/>
    <w:rsid w:val="00376291"/>
    <w:rsid w:val="00380FD1"/>
    <w:rsid w:val="00383D02"/>
    <w:rsid w:val="00385DE7"/>
    <w:rsid w:val="003C6CDF"/>
    <w:rsid w:val="003D1B71"/>
    <w:rsid w:val="004E158A"/>
    <w:rsid w:val="00565C77"/>
    <w:rsid w:val="0056708E"/>
    <w:rsid w:val="005801E5"/>
    <w:rsid w:val="00590471"/>
    <w:rsid w:val="005D01FA"/>
    <w:rsid w:val="00653E17"/>
    <w:rsid w:val="0067422C"/>
    <w:rsid w:val="006A08E8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8401E"/>
    <w:rsid w:val="00887A44"/>
    <w:rsid w:val="008A1E6E"/>
    <w:rsid w:val="008C024F"/>
    <w:rsid w:val="008C2CFC"/>
    <w:rsid w:val="00912DC8"/>
    <w:rsid w:val="009475DC"/>
    <w:rsid w:val="00967B93"/>
    <w:rsid w:val="009D090F"/>
    <w:rsid w:val="00A31464"/>
    <w:rsid w:val="00A31B16"/>
    <w:rsid w:val="00A33613"/>
    <w:rsid w:val="00A47A8D"/>
    <w:rsid w:val="00AC6C7E"/>
    <w:rsid w:val="00B4158A"/>
    <w:rsid w:val="00B6466C"/>
    <w:rsid w:val="00BB1B5D"/>
    <w:rsid w:val="00BC22C7"/>
    <w:rsid w:val="00BD195A"/>
    <w:rsid w:val="00C07240"/>
    <w:rsid w:val="00C14078"/>
    <w:rsid w:val="00CE1E3D"/>
    <w:rsid w:val="00D053FA"/>
    <w:rsid w:val="00DC3F0A"/>
    <w:rsid w:val="00E26AED"/>
    <w:rsid w:val="00E73AB8"/>
    <w:rsid w:val="00E90A60"/>
    <w:rsid w:val="00ED47F7"/>
    <w:rsid w:val="00EE7E09"/>
    <w:rsid w:val="00F0223C"/>
    <w:rsid w:val="00F27A60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33337F9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enzo\AppData\Roaming\Microsoft\Templates\Bubbles%20resum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FD9B6C25C1E4E6ABF15900B83DFC9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A62F11-882B-474E-93E3-B6CD9DF26644}"/>
      </w:docPartPr>
      <w:docPartBody>
        <w:p w:rsidR="006E6536" w:rsidRDefault="00000000">
          <w:pPr>
            <w:pStyle w:val="DFD9B6C25C1E4E6ABF15900B83DFC999"/>
          </w:pPr>
          <w:r w:rsidRPr="00AC6C7E">
            <w:t>Experience</w:t>
          </w:r>
        </w:p>
      </w:docPartBody>
    </w:docPart>
    <w:docPart>
      <w:docPartPr>
        <w:name w:val="63BC19F5A3A5410093160F1AA7309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BE5318-897D-4C02-842E-D08E8538E8C1}"/>
      </w:docPartPr>
      <w:docPartBody>
        <w:p w:rsidR="006E6536" w:rsidRDefault="00000000">
          <w:pPr>
            <w:pStyle w:val="63BC19F5A3A5410093160F1AA73093BE"/>
          </w:pPr>
          <w:r w:rsidRPr="00AC6C7E">
            <w:t>Education</w:t>
          </w:r>
        </w:p>
      </w:docPartBody>
    </w:docPart>
    <w:docPart>
      <w:docPartPr>
        <w:name w:val="9B7CEE6351F8432F9C0C556A5D18D0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857C09-2A86-4C19-BADA-5EF354853CDE}"/>
      </w:docPartPr>
      <w:docPartBody>
        <w:p w:rsidR="006E6536" w:rsidRDefault="00000000">
          <w:pPr>
            <w:pStyle w:val="9B7CEE6351F8432F9C0C556A5D18D024"/>
          </w:pPr>
          <w:r w:rsidRPr="00740017">
            <w:t>[School Name]</w:t>
          </w:r>
        </w:p>
      </w:docPartBody>
    </w:docPart>
    <w:docPart>
      <w:docPartPr>
        <w:name w:val="53A5364057114E26B1C68F2BEFA9F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C7475D-3E90-4F9D-907B-96B38B9B4E01}"/>
      </w:docPartPr>
      <w:docPartBody>
        <w:p w:rsidR="006E6536" w:rsidRDefault="00000000">
          <w:pPr>
            <w:pStyle w:val="53A5364057114E26B1C68F2BEFA9F20A"/>
          </w:pPr>
          <w:r w:rsidRPr="00353B60">
            <w:t>[City, State]</w:t>
          </w:r>
        </w:p>
      </w:docPartBody>
    </w:docPart>
    <w:docPart>
      <w:docPartPr>
        <w:name w:val="92DB512BC7674220B1C69C6BC1E0FE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C53431-045F-4793-A1E3-1934E27C2A8F}"/>
      </w:docPartPr>
      <w:docPartBody>
        <w:p w:rsidR="006E6536" w:rsidRDefault="00000000">
          <w:pPr>
            <w:pStyle w:val="92DB512BC7674220B1C69C6BC1E0FE5C"/>
          </w:pPr>
          <w:r w:rsidRPr="00740017">
            <w:rPr>
              <w:rFonts w:ascii="Calibri" w:hAnsi="Calibri" w:cs="Calibri"/>
            </w:rPr>
            <w:t>[You might want to include your GPA here and a brief summary of relevant coursework, awards, and honors.]</w:t>
          </w:r>
        </w:p>
      </w:docPartBody>
    </w:docPart>
    <w:docPart>
      <w:docPartPr>
        <w:name w:val="44B74AF8F7374484B4FB071070A3058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E38BBF-37AF-4361-A80F-F479E8B196C3}"/>
      </w:docPartPr>
      <w:docPartBody>
        <w:p w:rsidR="006E6536" w:rsidRDefault="00000000">
          <w:pPr>
            <w:pStyle w:val="44B74AF8F7374484B4FB071070A30581"/>
          </w:pPr>
          <w:r w:rsidRPr="00AC6C7E">
            <w:t>Communication</w:t>
          </w:r>
        </w:p>
      </w:docPartBody>
    </w:docPart>
    <w:docPart>
      <w:docPartPr>
        <w:name w:val="BF33123D28BF46639911BB361A9FA8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4E9DB2-2380-4BA4-B436-7FDA53005C78}"/>
      </w:docPartPr>
      <w:docPartBody>
        <w:p w:rsidR="006E6536" w:rsidRDefault="00000000">
          <w:pPr>
            <w:pStyle w:val="BF33123D28BF46639911BB361A9FA81B"/>
          </w:pPr>
          <w:r w:rsidRPr="007B3C81">
            <w:rPr>
              <w:rFonts w:ascii="Calibri" w:hAnsi="Calibri" w:cs="Calibri"/>
            </w:rPr>
            <w:t>[Want to put your own image in the circle?  It is easy!  Select the image and do a right mouse click.  Select “Fill” from the shortcut menu.  Choose Picture… from the list.  Navigate your computer to get the appropriate picture.  Click okay to insert your selected image.]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EBA"/>
    <w:rsid w:val="001C7EBA"/>
    <w:rsid w:val="006E6536"/>
    <w:rsid w:val="008321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PH" w:eastAsia="en-PH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FD9B6C25C1E4E6ABF15900B83DFC999">
    <w:name w:val="DFD9B6C25C1E4E6ABF15900B83DFC999"/>
  </w:style>
  <w:style w:type="paragraph" w:customStyle="1" w:styleId="35D72BACB4D24CA4AE3A8FD9EC80B775">
    <w:name w:val="35D72BACB4D24CA4AE3A8FD9EC80B775"/>
  </w:style>
  <w:style w:type="paragraph" w:customStyle="1" w:styleId="6AC849E1CDB644758DE788E1B911E1D9">
    <w:name w:val="6AC849E1CDB644758DE788E1B911E1D9"/>
  </w:style>
  <w:style w:type="paragraph" w:customStyle="1" w:styleId="125665B3E70B4D118F81ED1F5CD4D7EF">
    <w:name w:val="125665B3E70B4D118F81ED1F5CD4D7EF"/>
  </w:style>
  <w:style w:type="paragraph" w:customStyle="1" w:styleId="D9F99ECC5D0949738B69FDDABAED6870">
    <w:name w:val="D9F99ECC5D0949738B69FDDABAED6870"/>
  </w:style>
  <w:style w:type="paragraph" w:customStyle="1" w:styleId="F2B8BB0165EC4FFDB6445B0A15130D67">
    <w:name w:val="F2B8BB0165EC4FFDB6445B0A15130D67"/>
  </w:style>
  <w:style w:type="paragraph" w:customStyle="1" w:styleId="50430B14B9674D7F8C3EB3DE4CD5FA09">
    <w:name w:val="50430B14B9674D7F8C3EB3DE4CD5FA09"/>
  </w:style>
  <w:style w:type="paragraph" w:customStyle="1" w:styleId="C6F1CCFEB7E64DE6B556434068D77B76">
    <w:name w:val="C6F1CCFEB7E64DE6B556434068D77B76"/>
  </w:style>
  <w:style w:type="paragraph" w:customStyle="1" w:styleId="32A341D876854E46981CC515BDFD57E6">
    <w:name w:val="32A341D876854E46981CC515BDFD57E6"/>
  </w:style>
  <w:style w:type="paragraph" w:customStyle="1" w:styleId="2EB6AA46465E4269B0E87FCBA4F92E9C">
    <w:name w:val="2EB6AA46465E4269B0E87FCBA4F92E9C"/>
  </w:style>
  <w:style w:type="paragraph" w:customStyle="1" w:styleId="DD64427999C24673A72D6701A0C9E5C6">
    <w:name w:val="DD64427999C24673A72D6701A0C9E5C6"/>
  </w:style>
  <w:style w:type="paragraph" w:customStyle="1" w:styleId="748ECE5E6D384B3AB08548362E11B773">
    <w:name w:val="748ECE5E6D384B3AB08548362E11B773"/>
  </w:style>
  <w:style w:type="paragraph" w:customStyle="1" w:styleId="4DF3162A750C49F9BA023665E62A1D46">
    <w:name w:val="4DF3162A750C49F9BA023665E62A1D46"/>
  </w:style>
  <w:style w:type="paragraph" w:customStyle="1" w:styleId="61B8EEFE53404945B9F2527A32C7B719">
    <w:name w:val="61B8EEFE53404945B9F2527A32C7B719"/>
  </w:style>
  <w:style w:type="paragraph" w:customStyle="1" w:styleId="9DAF8E86E7A442B9A00263F95620B809">
    <w:name w:val="9DAF8E86E7A442B9A00263F95620B809"/>
  </w:style>
  <w:style w:type="paragraph" w:customStyle="1" w:styleId="CFCF0EAFCDD34230827AA4CBB28A0DA5">
    <w:name w:val="CFCF0EAFCDD34230827AA4CBB28A0DA5"/>
  </w:style>
  <w:style w:type="paragraph" w:customStyle="1" w:styleId="07CAA091807246DFA4D0F45566A218B8">
    <w:name w:val="07CAA091807246DFA4D0F45566A218B8"/>
  </w:style>
  <w:style w:type="paragraph" w:customStyle="1" w:styleId="63BC19F5A3A5410093160F1AA73093BE">
    <w:name w:val="63BC19F5A3A5410093160F1AA73093BE"/>
  </w:style>
  <w:style w:type="paragraph" w:customStyle="1" w:styleId="9B7CEE6351F8432F9C0C556A5D18D024">
    <w:name w:val="9B7CEE6351F8432F9C0C556A5D18D024"/>
  </w:style>
  <w:style w:type="paragraph" w:customStyle="1" w:styleId="53A5364057114E26B1C68F2BEFA9F20A">
    <w:name w:val="53A5364057114E26B1C68F2BEFA9F20A"/>
  </w:style>
  <w:style w:type="paragraph" w:customStyle="1" w:styleId="92DB512BC7674220B1C69C6BC1E0FE5C">
    <w:name w:val="92DB512BC7674220B1C69C6BC1E0FE5C"/>
  </w:style>
  <w:style w:type="paragraph" w:customStyle="1" w:styleId="44B74AF8F7374484B4FB071070A30581">
    <w:name w:val="44B74AF8F7374484B4FB071070A30581"/>
  </w:style>
  <w:style w:type="paragraph" w:customStyle="1" w:styleId="BF33123D28BF46639911BB361A9FA81B">
    <w:name w:val="BF33123D28BF46639911BB361A9FA81B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</Template>
  <TotalTime>0</TotalTime>
  <Pages>1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2023-06-20T03:16:00Z</dcterms:created>
  <dcterms:modified xsi:type="dcterms:W3CDTF">2023-10-11T09:16:00Z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